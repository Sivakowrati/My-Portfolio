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8F03D" w14:textId="77777777" w:rsidR="00CB350C" w:rsidRDefault="00CB350C" w:rsidP="00CB350C">
      <w:pPr>
        <w:jc w:val="center"/>
        <w:rPr>
          <w:b/>
          <w:bCs/>
        </w:rPr>
      </w:pPr>
      <w:r w:rsidRPr="00CB350C">
        <w:rPr>
          <w:b/>
          <w:bCs/>
        </w:rPr>
        <w:t>Quotation</w:t>
      </w:r>
    </w:p>
    <w:p w14:paraId="0065064B" w14:textId="210BA879" w:rsidR="00CB350C" w:rsidRDefault="00CB350C" w:rsidP="00CB350C">
      <w:r w:rsidRPr="00CB350C">
        <w:t>PC/QTN/2</w:t>
      </w:r>
      <w:r>
        <w:t>6</w:t>
      </w:r>
      <w:r w:rsidRPr="00CB350C">
        <w:t>-</w:t>
      </w:r>
      <w:r>
        <w:t>02/</w:t>
      </w:r>
      <w:r w:rsidR="00A7333A">
        <w:t>16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Date:</w:t>
      </w:r>
      <w:r w:rsidRPr="00CB350C">
        <w:t xml:space="preserve"> </w:t>
      </w:r>
      <w:r w:rsidR="008E4095">
        <w:t>16</w:t>
      </w:r>
      <w:r>
        <w:t>/02/2026</w:t>
      </w:r>
    </w:p>
    <w:p w14:paraId="3EAF0C37" w14:textId="77777777" w:rsidR="00CB350C" w:rsidRPr="00CB350C" w:rsidRDefault="00CB350C" w:rsidP="00CB350C">
      <w:pPr>
        <w:spacing w:after="0"/>
        <w:rPr>
          <w:b/>
          <w:bCs/>
        </w:rPr>
      </w:pPr>
      <w:r w:rsidRPr="00CB350C">
        <w:rPr>
          <w:b/>
          <w:bCs/>
        </w:rPr>
        <w:t xml:space="preserve">To, </w:t>
      </w:r>
    </w:p>
    <w:p w14:paraId="074CAEDE" w14:textId="4E8F7304" w:rsidR="00D40A07" w:rsidRPr="0062723D" w:rsidRDefault="00D40A07" w:rsidP="00CB350C">
      <w:pPr>
        <w:spacing w:after="0"/>
        <w:rPr>
          <w:b/>
          <w:bCs/>
        </w:rPr>
      </w:pPr>
      <w:r w:rsidRPr="0062723D">
        <w:rPr>
          <w:b/>
          <w:bCs/>
        </w:rPr>
        <w:t xml:space="preserve">Valency </w:t>
      </w:r>
      <w:r w:rsidR="0062723D" w:rsidRPr="0062723D">
        <w:rPr>
          <w:b/>
          <w:bCs/>
        </w:rPr>
        <w:t>International</w:t>
      </w:r>
      <w:r w:rsidRPr="0062723D">
        <w:rPr>
          <w:b/>
          <w:bCs/>
        </w:rPr>
        <w:t xml:space="preserve"> DMCC</w:t>
      </w:r>
    </w:p>
    <w:p w14:paraId="03820396" w14:textId="46A612DD" w:rsidR="00D40A07" w:rsidRPr="0062723D" w:rsidRDefault="00D40A07" w:rsidP="00CB350C">
      <w:pPr>
        <w:spacing w:after="0"/>
        <w:rPr>
          <w:b/>
          <w:bCs/>
        </w:rPr>
      </w:pPr>
      <w:r w:rsidRPr="0062723D">
        <w:rPr>
          <w:b/>
          <w:bCs/>
        </w:rPr>
        <w:t>Narayan Dutt</w:t>
      </w:r>
    </w:p>
    <w:p w14:paraId="2EACA21B" w14:textId="45A784FF" w:rsidR="007E33F4" w:rsidRDefault="00D40A07" w:rsidP="007E33F4">
      <w:pPr>
        <w:spacing w:after="0"/>
        <w:contextualSpacing/>
        <w:rPr>
          <w:b/>
          <w:bCs/>
        </w:rPr>
      </w:pPr>
      <w:r>
        <w:rPr>
          <w:b/>
          <w:bCs/>
        </w:rPr>
        <w:t>+91 9873444106</w:t>
      </w:r>
    </w:p>
    <w:p w14:paraId="33C89722" w14:textId="274D1BBD" w:rsidR="007E33F4" w:rsidRPr="007E33F4" w:rsidRDefault="007E33F4" w:rsidP="007E33F4">
      <w:pPr>
        <w:spacing w:after="0"/>
        <w:contextualSpacing/>
        <w:rPr>
          <w:b/>
          <w:bCs/>
        </w:rPr>
      </w:pPr>
      <w:r>
        <w:rPr>
          <w:b/>
          <w:bCs/>
        </w:rPr>
        <w:t>+971 5</w:t>
      </w:r>
      <w:r w:rsidR="00301519">
        <w:rPr>
          <w:b/>
          <w:bCs/>
        </w:rPr>
        <w:t>49985954</w:t>
      </w:r>
    </w:p>
    <w:p w14:paraId="4BA7AC12" w14:textId="77777777" w:rsidR="00F4780B" w:rsidRPr="00F4780B" w:rsidRDefault="00F4780B" w:rsidP="00CB350C">
      <w:pPr>
        <w:rPr>
          <w:b/>
          <w:bCs/>
        </w:rPr>
      </w:pPr>
    </w:p>
    <w:p w14:paraId="7A810E12" w14:textId="1F4DCBC7" w:rsidR="00CB350C" w:rsidRPr="00CB350C" w:rsidRDefault="00CB350C" w:rsidP="00CB350C">
      <w:pPr>
        <w:spacing w:after="0"/>
        <w:jc w:val="center"/>
        <w:rPr>
          <w:b/>
          <w:bCs/>
          <w:u w:val="single"/>
        </w:rPr>
      </w:pPr>
      <w:r w:rsidRPr="00CB350C">
        <w:rPr>
          <w:b/>
          <w:bCs/>
          <w:u w:val="single"/>
        </w:rPr>
        <w:t xml:space="preserve">Subject: Quotation </w:t>
      </w:r>
      <w:r w:rsidR="00E743E7">
        <w:rPr>
          <w:b/>
          <w:bCs/>
          <w:u w:val="single"/>
        </w:rPr>
        <w:t xml:space="preserve">for </w:t>
      </w:r>
      <w:r w:rsidR="00D773BA">
        <w:rPr>
          <w:b/>
          <w:bCs/>
          <w:u w:val="single"/>
        </w:rPr>
        <w:t>Reconditioned Printer</w:t>
      </w:r>
    </w:p>
    <w:p w14:paraId="4405B915" w14:textId="77777777" w:rsidR="00CB350C" w:rsidRDefault="00CB350C" w:rsidP="00CB350C">
      <w:pPr>
        <w:spacing w:after="0"/>
        <w:jc w:val="center"/>
      </w:pPr>
      <w:r w:rsidRPr="00CB350C">
        <w:rPr>
          <w:b/>
          <w:bCs/>
        </w:rPr>
        <w:t>Ref. No.:</w:t>
      </w:r>
      <w:r w:rsidRPr="00CB350C">
        <w:t xml:space="preserve"> Verbal</w:t>
      </w:r>
    </w:p>
    <w:p w14:paraId="2A9A2DE0" w14:textId="77777777" w:rsidR="00F4780B" w:rsidRDefault="00F4780B" w:rsidP="00F4780B">
      <w:pPr>
        <w:spacing w:after="0"/>
      </w:pPr>
      <w:r w:rsidRPr="00F4780B">
        <w:rPr>
          <w:b/>
          <w:bCs/>
        </w:rPr>
        <w:t>Sir/Madam</w:t>
      </w:r>
      <w:r w:rsidRPr="00F4780B">
        <w:t>,</w:t>
      </w:r>
    </w:p>
    <w:p w14:paraId="77DEBCA5" w14:textId="38BA85A1" w:rsidR="00F4780B" w:rsidRDefault="00F4780B" w:rsidP="00F4780B">
      <w:pPr>
        <w:spacing w:after="0"/>
        <w:ind w:firstLine="720"/>
      </w:pPr>
      <w:r w:rsidRPr="00F4780B">
        <w:t>In response to your instruction, we hereby submit our best rate for</w:t>
      </w:r>
      <w:r w:rsidR="00D773BA">
        <w:t xml:space="preserve"> </w:t>
      </w:r>
      <w:r w:rsidR="00D773BA" w:rsidRPr="00D773BA">
        <w:rPr>
          <w:b/>
          <w:bCs/>
        </w:rPr>
        <w:t>Reconditioned</w:t>
      </w:r>
      <w:r w:rsidR="00D773BA">
        <w:t xml:space="preserve"> </w:t>
      </w:r>
      <w:r w:rsidR="00D773BA" w:rsidRPr="00D773BA">
        <w:rPr>
          <w:b/>
          <w:bCs/>
        </w:rPr>
        <w:t>Printers</w:t>
      </w:r>
      <w:r w:rsidRPr="00F4780B">
        <w:t xml:space="preserve"> for your kind perusal. Please feel free to contact us for clarification, if any.</w:t>
      </w:r>
    </w:p>
    <w:p w14:paraId="36F7F0B7" w14:textId="77777777" w:rsidR="00F4780B" w:rsidRDefault="00F4780B" w:rsidP="00F4780B">
      <w:pPr>
        <w:spacing w:after="0"/>
      </w:pPr>
    </w:p>
    <w:tbl>
      <w:tblPr>
        <w:tblStyle w:val="TableGrid"/>
        <w:tblW w:w="9209" w:type="dxa"/>
        <w:tblLook w:val="04A0" w:firstRow="1" w:lastRow="0" w:firstColumn="1" w:lastColumn="0" w:noHBand="0" w:noVBand="1"/>
      </w:tblPr>
      <w:tblGrid>
        <w:gridCol w:w="2689"/>
        <w:gridCol w:w="3400"/>
        <w:gridCol w:w="710"/>
        <w:gridCol w:w="1134"/>
        <w:gridCol w:w="1276"/>
      </w:tblGrid>
      <w:tr w:rsidR="00B45A82" w14:paraId="037A4898" w14:textId="77777777" w:rsidTr="00D634DC">
        <w:tc>
          <w:tcPr>
            <w:tcW w:w="2689" w:type="dxa"/>
          </w:tcPr>
          <w:p w14:paraId="60DA702C" w14:textId="77777777" w:rsidR="00B45A82" w:rsidRPr="00B45A82" w:rsidRDefault="00B45A82" w:rsidP="00B45A82">
            <w:pPr>
              <w:jc w:val="center"/>
              <w:rPr>
                <w:b/>
                <w:bCs/>
              </w:rPr>
            </w:pPr>
            <w:r w:rsidRPr="00B45A82">
              <w:rPr>
                <w:b/>
                <w:bCs/>
              </w:rPr>
              <w:t>Item</w:t>
            </w:r>
          </w:p>
        </w:tc>
        <w:tc>
          <w:tcPr>
            <w:tcW w:w="3400" w:type="dxa"/>
          </w:tcPr>
          <w:p w14:paraId="370E4411" w14:textId="77777777" w:rsidR="00B45A82" w:rsidRPr="00B45A82" w:rsidRDefault="00B45A82" w:rsidP="00B45A82">
            <w:pPr>
              <w:jc w:val="center"/>
              <w:rPr>
                <w:b/>
                <w:bCs/>
              </w:rPr>
            </w:pPr>
            <w:r w:rsidRPr="00B45A82">
              <w:rPr>
                <w:b/>
                <w:bCs/>
              </w:rPr>
              <w:t>Description</w:t>
            </w:r>
          </w:p>
        </w:tc>
        <w:tc>
          <w:tcPr>
            <w:tcW w:w="710" w:type="dxa"/>
          </w:tcPr>
          <w:p w14:paraId="39561239" w14:textId="6D31B13B" w:rsidR="00B45A82" w:rsidRPr="00B45A82" w:rsidRDefault="00A51FCE" w:rsidP="00B45A8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Rate</w:t>
            </w:r>
          </w:p>
        </w:tc>
        <w:tc>
          <w:tcPr>
            <w:tcW w:w="1134" w:type="dxa"/>
          </w:tcPr>
          <w:p w14:paraId="3605EA93" w14:textId="5B921C62" w:rsidR="00B45A82" w:rsidRPr="00B45A82" w:rsidRDefault="00A51FCE" w:rsidP="00B45A82">
            <w:pPr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VAT(</w:t>
            </w:r>
            <w:proofErr w:type="gramEnd"/>
            <w:r>
              <w:rPr>
                <w:b/>
                <w:bCs/>
              </w:rPr>
              <w:t>5%)</w:t>
            </w:r>
          </w:p>
        </w:tc>
        <w:tc>
          <w:tcPr>
            <w:tcW w:w="1276" w:type="dxa"/>
          </w:tcPr>
          <w:p w14:paraId="1C04E963" w14:textId="77777777" w:rsidR="00B45A82" w:rsidRPr="00B45A82" w:rsidRDefault="00B45A82" w:rsidP="00B45A82">
            <w:pPr>
              <w:jc w:val="center"/>
              <w:rPr>
                <w:b/>
                <w:bCs/>
              </w:rPr>
            </w:pPr>
            <w:r w:rsidRPr="00B45A82">
              <w:rPr>
                <w:b/>
                <w:bCs/>
              </w:rPr>
              <w:t>Sub Total</w:t>
            </w:r>
          </w:p>
        </w:tc>
      </w:tr>
      <w:tr w:rsidR="00FE147A" w14:paraId="2EC5A0F3" w14:textId="77777777" w:rsidTr="00D634DC">
        <w:tc>
          <w:tcPr>
            <w:tcW w:w="2689" w:type="dxa"/>
          </w:tcPr>
          <w:p w14:paraId="053FA998" w14:textId="2018A15C" w:rsidR="00FE147A" w:rsidRDefault="00613446" w:rsidP="00FE147A">
            <w:r>
              <w:t>Canon Colour Printer</w:t>
            </w:r>
          </w:p>
        </w:tc>
        <w:tc>
          <w:tcPr>
            <w:tcW w:w="3400" w:type="dxa"/>
          </w:tcPr>
          <w:p w14:paraId="7659CC6F" w14:textId="4DF3242C" w:rsidR="00FE147A" w:rsidRDefault="00FE147A" w:rsidP="00FE147A">
            <w:r>
              <w:t>C5</w:t>
            </w:r>
            <w:r w:rsidR="00B3699D">
              <w:t>540</w:t>
            </w:r>
            <w:r w:rsidR="002C4B3B">
              <w:t>i</w:t>
            </w:r>
            <w:r w:rsidR="00B3699D">
              <w:t xml:space="preserve"> Printer</w:t>
            </w:r>
            <w:r w:rsidR="00D773BA">
              <w:t xml:space="preserve"> reconditioned</w:t>
            </w:r>
          </w:p>
        </w:tc>
        <w:tc>
          <w:tcPr>
            <w:tcW w:w="710" w:type="dxa"/>
          </w:tcPr>
          <w:p w14:paraId="6E04C292" w14:textId="55BBC382" w:rsidR="00FE147A" w:rsidRDefault="00A51FCE" w:rsidP="00FE147A">
            <w:r>
              <w:t>3500</w:t>
            </w:r>
          </w:p>
        </w:tc>
        <w:tc>
          <w:tcPr>
            <w:tcW w:w="1134" w:type="dxa"/>
          </w:tcPr>
          <w:p w14:paraId="47A94BCE" w14:textId="64F7A1DD" w:rsidR="00FE147A" w:rsidRDefault="00A51FCE" w:rsidP="00D124AA">
            <w:pPr>
              <w:jc w:val="center"/>
            </w:pPr>
            <w:r>
              <w:t>175</w:t>
            </w:r>
          </w:p>
        </w:tc>
        <w:tc>
          <w:tcPr>
            <w:tcW w:w="1276" w:type="dxa"/>
          </w:tcPr>
          <w:p w14:paraId="44CE05E9" w14:textId="38AB187E" w:rsidR="00FE147A" w:rsidRDefault="00A51FCE" w:rsidP="00761702">
            <w:r>
              <w:t>3675</w:t>
            </w:r>
          </w:p>
        </w:tc>
      </w:tr>
      <w:tr w:rsidR="00FE147A" w14:paraId="55FED964" w14:textId="77777777" w:rsidTr="00D634DC">
        <w:tc>
          <w:tcPr>
            <w:tcW w:w="2689" w:type="dxa"/>
          </w:tcPr>
          <w:p w14:paraId="6EBC53EE" w14:textId="36DEAB36" w:rsidR="00FE147A" w:rsidRDefault="00DB4CE7" w:rsidP="00FE147A">
            <w:r>
              <w:t>Canon Colour Printer</w:t>
            </w:r>
          </w:p>
        </w:tc>
        <w:tc>
          <w:tcPr>
            <w:tcW w:w="3400" w:type="dxa"/>
          </w:tcPr>
          <w:p w14:paraId="49ECC081" w14:textId="00973D42" w:rsidR="00FE147A" w:rsidRDefault="00B02610" w:rsidP="00FE147A">
            <w:r>
              <w:t>C5550</w:t>
            </w:r>
            <w:r w:rsidR="002C4B3B">
              <w:t>i</w:t>
            </w:r>
            <w:r>
              <w:t xml:space="preserve"> Printer</w:t>
            </w:r>
            <w:r w:rsidR="00D773BA">
              <w:t xml:space="preserve"> reconditioned</w:t>
            </w:r>
          </w:p>
        </w:tc>
        <w:tc>
          <w:tcPr>
            <w:tcW w:w="710" w:type="dxa"/>
          </w:tcPr>
          <w:p w14:paraId="1AA1F633" w14:textId="10B531C3" w:rsidR="00FE147A" w:rsidRDefault="00A51FCE" w:rsidP="00FE147A">
            <w:r>
              <w:t>3500</w:t>
            </w:r>
          </w:p>
        </w:tc>
        <w:tc>
          <w:tcPr>
            <w:tcW w:w="1134" w:type="dxa"/>
          </w:tcPr>
          <w:p w14:paraId="526EB421" w14:textId="5307F007" w:rsidR="00FE147A" w:rsidRDefault="00A51FCE" w:rsidP="00D124AA">
            <w:pPr>
              <w:jc w:val="center"/>
            </w:pPr>
            <w:r>
              <w:t>175</w:t>
            </w:r>
          </w:p>
        </w:tc>
        <w:tc>
          <w:tcPr>
            <w:tcW w:w="1276" w:type="dxa"/>
          </w:tcPr>
          <w:p w14:paraId="7C013944" w14:textId="77FF6CEC" w:rsidR="00FE147A" w:rsidRDefault="00A51FCE" w:rsidP="00761702">
            <w:r>
              <w:t>3675</w:t>
            </w:r>
          </w:p>
        </w:tc>
      </w:tr>
    </w:tbl>
    <w:p w14:paraId="6E332DF1" w14:textId="77777777" w:rsidR="00F4780B" w:rsidRDefault="00F4780B" w:rsidP="00F4780B">
      <w:pPr>
        <w:spacing w:after="0"/>
      </w:pPr>
    </w:p>
    <w:p w14:paraId="3C76612D" w14:textId="31540BE5" w:rsidR="00B45A82" w:rsidRDefault="00B45A82" w:rsidP="00B45A82">
      <w:pPr>
        <w:spacing w:after="0"/>
      </w:pPr>
      <w:r>
        <w:t>Looking forward to receiving your valued orders and assure you of our best services always,</w:t>
      </w:r>
    </w:p>
    <w:p w14:paraId="247AC11C" w14:textId="77777777" w:rsidR="00B45A82" w:rsidRDefault="00B45A82" w:rsidP="00B45A82">
      <w:pPr>
        <w:spacing w:after="0"/>
      </w:pPr>
    </w:p>
    <w:p w14:paraId="144F06C6" w14:textId="77777777" w:rsidR="00B45A82" w:rsidRDefault="00B45A82" w:rsidP="00B45A82">
      <w:pPr>
        <w:spacing w:after="0"/>
      </w:pPr>
      <w:r>
        <w:t>Best Regards,</w:t>
      </w:r>
    </w:p>
    <w:p w14:paraId="05CCEF33" w14:textId="48B14AE1" w:rsidR="00B45A82" w:rsidRPr="00CF453B" w:rsidRDefault="00CF453B" w:rsidP="00B45A82">
      <w:pPr>
        <w:spacing w:after="0"/>
        <w:rPr>
          <w:b/>
          <w:bCs/>
        </w:rPr>
      </w:pPr>
      <w:r w:rsidRPr="00CF453B">
        <w:rPr>
          <w:b/>
          <w:bCs/>
        </w:rPr>
        <w:t xml:space="preserve">Siva </w:t>
      </w:r>
      <w:proofErr w:type="spellStart"/>
      <w:r w:rsidRPr="00CF453B">
        <w:rPr>
          <w:b/>
          <w:bCs/>
        </w:rPr>
        <w:t>Kowrati</w:t>
      </w:r>
      <w:proofErr w:type="spellEnd"/>
      <w:r w:rsidRPr="00CF453B">
        <w:rPr>
          <w:b/>
          <w:bCs/>
        </w:rPr>
        <w:t>,</w:t>
      </w:r>
    </w:p>
    <w:p w14:paraId="220133FF" w14:textId="77777777" w:rsidR="00B45A82" w:rsidRPr="00B45A82" w:rsidRDefault="00B45A82" w:rsidP="00B45A82">
      <w:pPr>
        <w:spacing w:after="0"/>
        <w:rPr>
          <w:b/>
          <w:bCs/>
        </w:rPr>
      </w:pPr>
      <w:r w:rsidRPr="00B45A82">
        <w:rPr>
          <w:b/>
          <w:bCs/>
        </w:rPr>
        <w:t>Print Care Office Equipment TR LLC</w:t>
      </w:r>
    </w:p>
    <w:p w14:paraId="23348785" w14:textId="77777777" w:rsidR="00B45A82" w:rsidRDefault="00B45A82" w:rsidP="00B45A82">
      <w:pPr>
        <w:spacing w:after="0"/>
        <w:rPr>
          <w:rFonts w:ascii="Times New Roman" w:hAnsi="Times New Roman" w:cs="Times New Roman"/>
          <w:sz w:val="22"/>
          <w:szCs w:val="22"/>
        </w:rPr>
      </w:pPr>
      <w:proofErr w:type="spellStart"/>
      <w:r w:rsidRPr="00D674B0">
        <w:rPr>
          <w:rFonts w:ascii="Times New Roman" w:hAnsi="Times New Roman" w:cs="Times New Roman"/>
          <w:sz w:val="22"/>
          <w:szCs w:val="22"/>
        </w:rPr>
        <w:t>Muwaileh</w:t>
      </w:r>
      <w:proofErr w:type="spellEnd"/>
      <w:r w:rsidRPr="00D674B0">
        <w:rPr>
          <w:rFonts w:ascii="Times New Roman" w:hAnsi="Times New Roman" w:cs="Times New Roman"/>
          <w:sz w:val="22"/>
          <w:szCs w:val="22"/>
        </w:rPr>
        <w:t xml:space="preserve"> Commercial, Sharjah, UAE</w:t>
      </w:r>
    </w:p>
    <w:p w14:paraId="736472F3" w14:textId="77777777" w:rsidR="006B06B7" w:rsidRDefault="006B06B7" w:rsidP="00B45A82">
      <w:pPr>
        <w:spacing w:after="0"/>
      </w:pPr>
      <w:r w:rsidRPr="006B06B7">
        <w:rPr>
          <w:b/>
          <w:bCs/>
        </w:rPr>
        <w:t>Mob:</w:t>
      </w:r>
      <w:r w:rsidRPr="006B06B7">
        <w:t xml:space="preserve"> </w:t>
      </w:r>
      <w:r w:rsidRPr="004B7092">
        <w:rPr>
          <w:rFonts w:ascii="Times New Roman" w:hAnsi="Times New Roman" w:cs="Times New Roman"/>
          <w:sz w:val="22"/>
          <w:szCs w:val="22"/>
        </w:rPr>
        <w:t>+971 5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4B7092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486 45</w:t>
      </w:r>
      <w:r w:rsidRPr="004B7092">
        <w:rPr>
          <w:rFonts w:ascii="Times New Roman" w:hAnsi="Times New Roman" w:cs="Times New Roman"/>
          <w:sz w:val="22"/>
          <w:szCs w:val="22"/>
        </w:rPr>
        <w:t>35</w:t>
      </w:r>
    </w:p>
    <w:sectPr w:rsidR="006B06B7" w:rsidSect="004B7092">
      <w:headerReference w:type="default" r:id="rId6"/>
      <w:footerReference w:type="default" r:id="rId7"/>
      <w:pgSz w:w="11906" w:h="16838"/>
      <w:pgMar w:top="1843" w:right="1440" w:bottom="1135" w:left="1440" w:header="426" w:footer="4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A90E3" w14:textId="77777777" w:rsidR="00B3617E" w:rsidRDefault="00B3617E" w:rsidP="00037476">
      <w:pPr>
        <w:spacing w:after="0" w:line="240" w:lineRule="auto"/>
      </w:pPr>
      <w:r>
        <w:separator/>
      </w:r>
    </w:p>
  </w:endnote>
  <w:endnote w:type="continuationSeparator" w:id="0">
    <w:p w14:paraId="170D9646" w14:textId="77777777" w:rsidR="00B3617E" w:rsidRDefault="00B3617E" w:rsidP="000374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8012" w14:textId="77777777" w:rsidR="00D674B0" w:rsidRPr="00D674B0" w:rsidRDefault="004B7092" w:rsidP="00D674B0">
    <w:pPr>
      <w:pStyle w:val="Footer"/>
      <w:jc w:val="center"/>
      <w:rPr>
        <w:rFonts w:ascii="Times New Roman" w:hAnsi="Times New Roman" w:cs="Times New Roman"/>
        <w:sz w:val="22"/>
        <w:szCs w:val="22"/>
      </w:rPr>
    </w:pPr>
    <w:r>
      <w:rPr>
        <w:rFonts w:ascii="Roboto" w:hAnsi="Roboto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C67DD9" wp14:editId="1CFC2B36">
              <wp:simplePos x="0" y="0"/>
              <wp:positionH relativeFrom="margin">
                <wp:posOffset>-344170</wp:posOffset>
              </wp:positionH>
              <wp:positionV relativeFrom="paragraph">
                <wp:posOffset>-58156</wp:posOffset>
              </wp:positionV>
              <wp:extent cx="6392173" cy="8626"/>
              <wp:effectExtent l="0" t="0" r="27940" b="29845"/>
              <wp:wrapNone/>
              <wp:docPr id="198799352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2173" cy="8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196C28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7.1pt,-4.6pt" to="476.2pt,-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" strokecolor="black [3200]" strokeweight=".5pt">
              <v:stroke joinstyle="miter"/>
              <w10:wrap anchorx="margin"/>
            </v:line>
          </w:pict>
        </mc:Fallback>
      </mc:AlternateContent>
    </w:r>
    <w:r w:rsidR="00D674B0" w:rsidRPr="00D674B0">
      <w:rPr>
        <w:rFonts w:ascii="Times New Roman" w:hAnsi="Times New Roman" w:cs="Times New Roman"/>
        <w:sz w:val="22"/>
        <w:szCs w:val="22"/>
      </w:rPr>
      <w:t xml:space="preserve">Print Care Office Equipment TR LLC | </w:t>
    </w:r>
    <w:proofErr w:type="spellStart"/>
    <w:r w:rsidR="00CE3EBF" w:rsidRPr="00D674B0">
      <w:rPr>
        <w:rFonts w:ascii="Times New Roman" w:hAnsi="Times New Roman" w:cs="Times New Roman"/>
        <w:sz w:val="22"/>
        <w:szCs w:val="22"/>
      </w:rPr>
      <w:t>Muwaileh</w:t>
    </w:r>
    <w:proofErr w:type="spellEnd"/>
    <w:r w:rsidR="00CE3EBF" w:rsidRPr="00D674B0">
      <w:rPr>
        <w:rFonts w:ascii="Times New Roman" w:hAnsi="Times New Roman" w:cs="Times New Roman"/>
        <w:sz w:val="22"/>
        <w:szCs w:val="22"/>
      </w:rPr>
      <w:t xml:space="preserve"> Commercial, Sharjah, UAE </w:t>
    </w:r>
  </w:p>
  <w:p w14:paraId="264AF467" w14:textId="77777777" w:rsidR="00CE3EBF" w:rsidRPr="00D674B0" w:rsidRDefault="00D674B0" w:rsidP="00D674B0">
    <w:pPr>
      <w:pStyle w:val="Footer"/>
      <w:jc w:val="center"/>
      <w:rPr>
        <w:rFonts w:ascii="Times New Roman" w:hAnsi="Times New Roman" w:cs="Times New Roman"/>
        <w:sz w:val="22"/>
        <w:szCs w:val="22"/>
      </w:rPr>
    </w:pPr>
    <w:r w:rsidRPr="00D674B0">
      <w:rPr>
        <w:rFonts w:ascii="Times New Roman" w:hAnsi="Times New Roman" w:cs="Times New Roman"/>
        <w:sz w:val="22"/>
        <w:szCs w:val="22"/>
      </w:rPr>
      <w:t xml:space="preserve">www.printcareglobal.ae | </w:t>
    </w:r>
    <w:r w:rsidR="00CE3EBF" w:rsidRPr="00D674B0">
      <w:rPr>
        <w:rFonts w:ascii="Times New Roman" w:hAnsi="Times New Roman" w:cs="Times New Roman"/>
        <w:sz w:val="22"/>
        <w:szCs w:val="22"/>
      </w:rPr>
      <w:t xml:space="preserve">Email - </w:t>
    </w:r>
    <w:r w:rsidR="00CB350C">
      <w:rPr>
        <w:rFonts w:ascii="Times New Roman" w:hAnsi="Times New Roman" w:cs="Times New Roman"/>
        <w:sz w:val="22"/>
        <w:szCs w:val="22"/>
      </w:rPr>
      <w:t>siva</w:t>
    </w:r>
    <w:r w:rsidR="004B7092" w:rsidRPr="004B7092">
      <w:rPr>
        <w:rFonts w:ascii="Times New Roman" w:hAnsi="Times New Roman" w:cs="Times New Roman"/>
        <w:sz w:val="22"/>
        <w:szCs w:val="22"/>
      </w:rPr>
      <w:t>@printcareglobal.ae</w:t>
    </w:r>
    <w:r w:rsidR="004B7092">
      <w:rPr>
        <w:rFonts w:ascii="Times New Roman" w:hAnsi="Times New Roman" w:cs="Times New Roman"/>
        <w:sz w:val="22"/>
        <w:szCs w:val="22"/>
      </w:rPr>
      <w:t xml:space="preserve"> | </w:t>
    </w:r>
    <w:r w:rsidR="004B7092" w:rsidRPr="004B7092">
      <w:rPr>
        <w:rFonts w:ascii="Times New Roman" w:hAnsi="Times New Roman" w:cs="Times New Roman"/>
        <w:sz w:val="22"/>
        <w:szCs w:val="22"/>
      </w:rPr>
      <w:t>+971 5</w:t>
    </w:r>
    <w:r w:rsidR="00B45A82">
      <w:rPr>
        <w:rFonts w:ascii="Times New Roman" w:hAnsi="Times New Roman" w:cs="Times New Roman"/>
        <w:sz w:val="22"/>
        <w:szCs w:val="22"/>
      </w:rPr>
      <w:t>6</w:t>
    </w:r>
    <w:r w:rsidR="004B7092" w:rsidRPr="004B7092">
      <w:rPr>
        <w:rFonts w:ascii="Times New Roman" w:hAnsi="Times New Roman" w:cs="Times New Roman"/>
        <w:sz w:val="22"/>
        <w:szCs w:val="22"/>
      </w:rPr>
      <w:t xml:space="preserve"> </w:t>
    </w:r>
    <w:r w:rsidR="006B06B7">
      <w:rPr>
        <w:rFonts w:ascii="Times New Roman" w:hAnsi="Times New Roman" w:cs="Times New Roman"/>
        <w:sz w:val="22"/>
        <w:szCs w:val="22"/>
      </w:rPr>
      <w:t>486 45</w:t>
    </w:r>
    <w:r w:rsidR="004B7092" w:rsidRPr="004B7092">
      <w:rPr>
        <w:rFonts w:ascii="Times New Roman" w:hAnsi="Times New Roman" w:cs="Times New Roman"/>
        <w:sz w:val="22"/>
        <w:szCs w:val="22"/>
      </w:rPr>
      <w:t>35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39A96" w14:textId="77777777" w:rsidR="00B3617E" w:rsidRDefault="00B3617E" w:rsidP="00037476">
      <w:pPr>
        <w:spacing w:after="0" w:line="240" w:lineRule="auto"/>
      </w:pPr>
      <w:r>
        <w:separator/>
      </w:r>
    </w:p>
  </w:footnote>
  <w:footnote w:type="continuationSeparator" w:id="0">
    <w:p w14:paraId="4AD001EE" w14:textId="77777777" w:rsidR="00B3617E" w:rsidRDefault="00B3617E" w:rsidP="000374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E2246" w14:textId="77777777" w:rsidR="00CE3EBF" w:rsidRPr="00CE3EBF" w:rsidRDefault="00CE3EBF" w:rsidP="00CE3EBF">
    <w:pPr>
      <w:pStyle w:val="Header"/>
      <w:jc w:val="right"/>
      <w:rPr>
        <w:b/>
        <w:bCs/>
      </w:rPr>
    </w:pPr>
    <w:r w:rsidRPr="004B7092">
      <w:rPr>
        <w:noProof/>
        <w:color w:val="767171" w:themeColor="background2" w:themeShade="80"/>
      </w:rPr>
      <w:drawing>
        <wp:anchor distT="0" distB="0" distL="114300" distR="114300" simplePos="0" relativeHeight="251658240" behindDoc="1" locked="0" layoutInCell="1" allowOverlap="1" wp14:anchorId="5345297F" wp14:editId="59049FEB">
          <wp:simplePos x="0" y="0"/>
          <wp:positionH relativeFrom="column">
            <wp:posOffset>-28946</wp:posOffset>
          </wp:positionH>
          <wp:positionV relativeFrom="paragraph">
            <wp:posOffset>-27940</wp:posOffset>
          </wp:positionV>
          <wp:extent cx="2725420" cy="785495"/>
          <wp:effectExtent l="0" t="0" r="0" b="0"/>
          <wp:wrapNone/>
          <wp:docPr id="6849907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4930409" name="Picture 136493040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25420" cy="7854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092">
      <w:rPr>
        <w:b/>
        <w:bCs/>
        <w:color w:val="767171" w:themeColor="background2" w:themeShade="80"/>
      </w:rPr>
      <w:t>SHARJAH | DUBAI | ABU DHABI</w:t>
    </w:r>
  </w:p>
  <w:p w14:paraId="69C5BF5A" w14:textId="77777777" w:rsidR="00037476" w:rsidRPr="003C6F5E" w:rsidRDefault="00037476" w:rsidP="003C6F5E">
    <w:pPr>
      <w:pStyle w:val="Header"/>
      <w:jc w:val="center"/>
      <w:rPr>
        <w:sz w:val="10"/>
        <w:szCs w:val="10"/>
      </w:rPr>
    </w:pPr>
  </w:p>
  <w:p w14:paraId="624ADD6C" w14:textId="77777777" w:rsidR="00037476" w:rsidRPr="00D674B0" w:rsidRDefault="004B7092" w:rsidP="00D674B0">
    <w:pPr>
      <w:pStyle w:val="Header"/>
      <w:jc w:val="right"/>
      <w:rPr>
        <w:rFonts w:ascii="Roboto" w:hAnsi="Roboto"/>
        <w:b/>
        <w:bCs/>
        <w:color w:val="A6A6A6" w:themeColor="background1" w:themeShade="A6"/>
      </w:rPr>
    </w:pPr>
    <w:r>
      <w:rPr>
        <w:rFonts w:ascii="Roboto" w:hAnsi="Roboto"/>
        <w:b/>
        <w:bCs/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C87ECD" wp14:editId="39C7CD94">
              <wp:simplePos x="0" y="0"/>
              <wp:positionH relativeFrom="margin">
                <wp:posOffset>-344170</wp:posOffset>
              </wp:positionH>
              <wp:positionV relativeFrom="paragraph">
                <wp:posOffset>602351</wp:posOffset>
              </wp:positionV>
              <wp:extent cx="6392173" cy="8626"/>
              <wp:effectExtent l="0" t="0" r="27940" b="29845"/>
              <wp:wrapNone/>
              <wp:docPr id="1090271040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92173" cy="8626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6178AA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7.1pt,47.45pt" to="476.2pt,4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" strokecolor="black [3200]" strokeweight=".5pt">
              <v:stroke joinstyle="miter"/>
              <w10:wrap anchorx="margin"/>
            </v:line>
          </w:pict>
        </mc:Fallback>
      </mc:AlternateContent>
    </w:r>
    <w:r w:rsidR="00CE3EBF" w:rsidRPr="00D674B0">
      <w:rPr>
        <w:rFonts w:ascii="Roboto" w:hAnsi="Roboto"/>
        <w:b/>
        <w:bCs/>
        <w:color w:val="A6A6A6" w:themeColor="background1" w:themeShade="A6"/>
      </w:rPr>
      <w:t>Sales • Service • Rental - Printers &amp; Toners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3F4"/>
    <w:rsid w:val="00024098"/>
    <w:rsid w:val="000327AB"/>
    <w:rsid w:val="00037476"/>
    <w:rsid w:val="000E055D"/>
    <w:rsid w:val="000E2B27"/>
    <w:rsid w:val="000E4B6E"/>
    <w:rsid w:val="00110A2F"/>
    <w:rsid w:val="00122316"/>
    <w:rsid w:val="001C2609"/>
    <w:rsid w:val="00251DBA"/>
    <w:rsid w:val="002665BD"/>
    <w:rsid w:val="002A5C96"/>
    <w:rsid w:val="002C4B3B"/>
    <w:rsid w:val="002D084A"/>
    <w:rsid w:val="00301519"/>
    <w:rsid w:val="003A4EB4"/>
    <w:rsid w:val="003C6F5E"/>
    <w:rsid w:val="003D1623"/>
    <w:rsid w:val="003E6578"/>
    <w:rsid w:val="00462ADF"/>
    <w:rsid w:val="004815EC"/>
    <w:rsid w:val="004B7092"/>
    <w:rsid w:val="004F2E0E"/>
    <w:rsid w:val="00525F57"/>
    <w:rsid w:val="0053651E"/>
    <w:rsid w:val="00556E15"/>
    <w:rsid w:val="005C5689"/>
    <w:rsid w:val="005E371C"/>
    <w:rsid w:val="00613446"/>
    <w:rsid w:val="0062723D"/>
    <w:rsid w:val="006B06B7"/>
    <w:rsid w:val="006D4053"/>
    <w:rsid w:val="006E691A"/>
    <w:rsid w:val="00735EA0"/>
    <w:rsid w:val="00761702"/>
    <w:rsid w:val="00780CF3"/>
    <w:rsid w:val="007E33F4"/>
    <w:rsid w:val="0085780A"/>
    <w:rsid w:val="008E4095"/>
    <w:rsid w:val="009E27D3"/>
    <w:rsid w:val="00A10C97"/>
    <w:rsid w:val="00A51FCE"/>
    <w:rsid w:val="00A5358D"/>
    <w:rsid w:val="00A7333A"/>
    <w:rsid w:val="00AA0E79"/>
    <w:rsid w:val="00AA731B"/>
    <w:rsid w:val="00B02610"/>
    <w:rsid w:val="00B3617E"/>
    <w:rsid w:val="00B3699D"/>
    <w:rsid w:val="00B42508"/>
    <w:rsid w:val="00B45A82"/>
    <w:rsid w:val="00B473A2"/>
    <w:rsid w:val="00C5698D"/>
    <w:rsid w:val="00C833EF"/>
    <w:rsid w:val="00CB350C"/>
    <w:rsid w:val="00CC2236"/>
    <w:rsid w:val="00CE3EBF"/>
    <w:rsid w:val="00CF453B"/>
    <w:rsid w:val="00D124AA"/>
    <w:rsid w:val="00D36D29"/>
    <w:rsid w:val="00D40A07"/>
    <w:rsid w:val="00D6048F"/>
    <w:rsid w:val="00D634DC"/>
    <w:rsid w:val="00D674B0"/>
    <w:rsid w:val="00D773BA"/>
    <w:rsid w:val="00DB4CE7"/>
    <w:rsid w:val="00DE2544"/>
    <w:rsid w:val="00E44A61"/>
    <w:rsid w:val="00E743E7"/>
    <w:rsid w:val="00EE6565"/>
    <w:rsid w:val="00F21A92"/>
    <w:rsid w:val="00F3458E"/>
    <w:rsid w:val="00F4780B"/>
    <w:rsid w:val="00FD4B69"/>
    <w:rsid w:val="00FE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73AD0"/>
  <w15:chartTrackingRefBased/>
  <w15:docId w15:val="{085A7167-6BEB-4D00-A910-1506DDE58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4053"/>
  </w:style>
  <w:style w:type="paragraph" w:styleId="Heading1">
    <w:name w:val="heading 1"/>
    <w:basedOn w:val="Normal"/>
    <w:next w:val="Normal"/>
    <w:link w:val="Heading1Char"/>
    <w:uiPriority w:val="9"/>
    <w:qFormat/>
    <w:rsid w:val="00037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4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7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476"/>
  </w:style>
  <w:style w:type="paragraph" w:styleId="Footer">
    <w:name w:val="footer"/>
    <w:basedOn w:val="Normal"/>
    <w:link w:val="FooterChar"/>
    <w:uiPriority w:val="99"/>
    <w:unhideWhenUsed/>
    <w:rsid w:val="000374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476"/>
  </w:style>
  <w:style w:type="character" w:styleId="Hyperlink">
    <w:name w:val="Hyperlink"/>
    <w:basedOn w:val="DefaultParagraphFont"/>
    <w:uiPriority w:val="99"/>
    <w:unhideWhenUsed/>
    <w:rsid w:val="00CE3E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E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7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ivav\AppData\Local\Microsoft\Olk\Attachments\ooa-a21fcc6f-902b-453b-9d16-54c12e278be5\59c47854b68aac1be135c25a12d415d6d7284c7cdb797590ac0e3dd7e1336176\Print%20Care%20Quot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Print Care Quotation</Template>
  <TotalTime>51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Sivaramaiah KOWRATI</dc:creator>
  <cp:keywords/>
  <dc:description/>
  <cp:lastModifiedBy>Sivaramaiah KOWRATI</cp:lastModifiedBy>
  <cp:revision>40</cp:revision>
  <cp:lastPrinted>2026-02-05T06:55:00Z</cp:lastPrinted>
  <dcterms:created xsi:type="dcterms:W3CDTF">2026-02-05T04:49:00Z</dcterms:created>
  <dcterms:modified xsi:type="dcterms:W3CDTF">2026-02-16T08:59:00Z</dcterms:modified>
</cp:coreProperties>
</file>